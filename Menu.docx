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799" w:rsidRDefault="00996BD5" w:rsidP="007D4799"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3872" behindDoc="0" locked="0" layoutInCell="0" allowOverlap="0" wp14:anchorId="7375F198" wp14:editId="0EC23721">
                <wp:simplePos x="0" y="0"/>
                <wp:positionH relativeFrom="margin">
                  <wp:posOffset>0</wp:posOffset>
                </wp:positionH>
                <wp:positionV relativeFrom="margin">
                  <wp:posOffset>1122045</wp:posOffset>
                </wp:positionV>
                <wp:extent cx="6400800" cy="0"/>
                <wp:effectExtent l="0" t="0" r="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6A4C89" id="Straight Connector 1" o:spid="_x0000_s1026" style="position:absolute;z-index:25166387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" from="0,88.35pt" to="7in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" o:allowincell="f" o:allowoverlap="f" strokecolor="#6f6f74 [3204]">
                <w10:wrap anchorx="margin" anchory="margin"/>
              </v:lin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548640" distL="114300" distR="114300" simplePos="0" relativeHeight="251646464" behindDoc="0" locked="0" layoutInCell="1" allowOverlap="1" wp14:anchorId="6E71E66C" wp14:editId="22A1BF89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6400800" cy="1114425"/>
                <wp:effectExtent l="0" t="0" r="0" b="9525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11442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duotone>
                              <a:schemeClr val="lt1">
                                <a:tint val="95000"/>
                              </a:schemeClr>
                              <a:schemeClr val="lt1">
                                <a:shade val="20000"/>
                              </a:schemeClr>
                            </a:duotone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F8282" id="Rectangle 2" o:spid="_x0000_s1026" style="position:absolute;margin-left:0;margin-top:0;width:7in;height:87.75pt;z-index:251646464;visibility:visible;mso-wrap-style:square;mso-width-percent:1000;mso-height-percent:0;mso-wrap-distance-left:9pt;mso-wrap-distance-top:0;mso-wrap-distance-right:9pt;mso-wrap-distance-bottom:43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" stroked="f" strokeweight="1.5pt">
                <v:fill r:id="rId12" o:title="" recolor="t" rotate="t" type="tile"/>
                <v:imagedata recolortarget="white [3057]"/>
                <w10:wrap type="topAndBottom" anchorx="margin" anchory="margin"/>
              </v:rect>
            </w:pict>
          </mc:Fallback>
        </mc:AlternateContent>
      </w:r>
      <w:sdt>
        <w:sdtPr>
          <w:alias w:val="Resume Name"/>
          <w:tag w:val="Resume Name"/>
          <w:id w:val="986285798"/>
          <w:placeholder>
            <w:docPart w:val="F9901E2235BA4548A51B14057A667E10"/>
          </w:placeholder>
          <w:docPartList>
            <w:docPartGallery w:val="Quick Parts"/>
            <w:docPartCategory w:val=" Resume Name"/>
          </w:docPartList>
        </w:sdtPr>
        <w:sdtEndPr/>
        <w:sdtContent>
          <w:r w:rsidR="007D4799">
            <w:rPr>
              <w:noProof/>
              <w:lang w:val="en-NZ" w:eastAsia="zh-CN"/>
            </w:rPr>
            <mc:AlternateContent>
              <mc:Choice Requires="wps">
                <w:drawing>
                  <wp:anchor distT="0" distB="274320" distL="457200" distR="457200" simplePos="0" relativeHeight="251681280" behindDoc="0" locked="0" layoutInCell="1" allowOverlap="1" wp14:anchorId="323DBFD0" wp14:editId="05F46EA0">
                    <wp:simplePos x="0" y="0"/>
                    <wp:positionH relativeFrom="margin">
                      <wp:posOffset>1676400</wp:posOffset>
                    </wp:positionH>
                    <wp:positionV relativeFrom="margin">
                      <wp:posOffset>1057275</wp:posOffset>
                    </wp:positionV>
                    <wp:extent cx="2729865" cy="600075"/>
                    <wp:effectExtent l="19050" t="19050" r="40005" b="4762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9A5ABD" w:rsidRDefault="001F6BC9" w:rsidP="007D4799">
                                <w:pPr>
                                  <w:pStyle w:val="PersonalName"/>
                                </w:pPr>
                                <w:sdt>
                                  <w:sdtPr>
                                    <w:rPr>
                                      <w:rFonts w:ascii="Blacksword" w:hAnsi="Blacksword"/>
                                    </w:rPr>
                                    <w:alias w:val="Author"/>
                                    <w:id w:val="-1366667401"/>
                                    <w:placeholder>
                                      <w:docPart w:val="C82B846EE19648B8A278D51C2A7CC48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4799" w:rsidRPr="007D4799">
                                      <w:rPr>
                                        <w:rFonts w:ascii="Blacksword" w:hAnsi="Blacksword"/>
                                      </w:rPr>
                                      <w:t>Spring Menu</w:t>
                                    </w:r>
                                    <w:r w:rsidR="00996BD5">
                                      <w:rPr>
                                        <w:rFonts w:ascii="Blacksword" w:hAnsi="Blacksword"/>
                                      </w:rPr>
                                      <w:t>!</w:t>
                                    </w:r>
                                  </w:sdtContent>
                                </w:sdt>
                              </w:p>
                              <w:p w:rsidR="007D4799" w:rsidRDefault="007D4799"/>
                            </w:txbxContent>
                          </wps:txbx>
                          <wps:bodyPr vert="horz" wrap="none" lIns="182880" tIns="91440" rIns="182880" bIns="45720" rtlCol="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23DBFD0" id="Rectangle 3" o:spid="_x0000_s1026" style="position:absolute;left:0;text-align:left;margin-left:132pt;margin-top:83.25pt;width:214.95pt;height:47.25pt;z-index:251681280;visibility:visible;mso-wrap-style:none;mso-width-percent:0;mso-height-percent:0;mso-wrap-distance-left:36pt;mso-wrap-distance-top:0;mso-wrap-distance-right:36pt;mso-wrap-distance-bottom:21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" fillcolor="black [3213]" strokecolor="black [3213]" strokeweight="4.5pt">
                    <v:stroke linestyle="thinThick"/>
                    <v:path arrowok="t"/>
                    <o:lock v:ext="edit" grouping="t"/>
                    <v:textbox inset="14.4pt,7.2pt,14.4pt">
                      <w:txbxContent>
                        <w:p w:rsidR="009A5ABD" w:rsidRDefault="001F6BC9" w:rsidP="007D4799">
                          <w:pPr>
                            <w:pStyle w:val="PersonalName"/>
                          </w:pPr>
                          <w:sdt>
                            <w:sdtPr>
                              <w:rPr>
                                <w:rFonts w:ascii="Blacksword" w:hAnsi="Blacksword"/>
                              </w:rPr>
                              <w:alias w:val="Author"/>
                              <w:id w:val="-1366667401"/>
                              <w:placeholder>
                                <w:docPart w:val="C82B846EE19648B8A278D51C2A7CC48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D4799" w:rsidRPr="007D4799">
                                <w:rPr>
                                  <w:rFonts w:ascii="Blacksword" w:hAnsi="Blacksword"/>
                                </w:rPr>
                                <w:t>Spring Menu</w:t>
                              </w:r>
                              <w:r w:rsidR="00996BD5">
                                <w:rPr>
                                  <w:rFonts w:ascii="Blacksword" w:hAnsi="Blacksword"/>
                                </w:rPr>
                                <w:t>!</w:t>
                              </w:r>
                            </w:sdtContent>
                          </w:sdt>
                        </w:p>
                        <w:p w:rsidR="007D4799" w:rsidRDefault="007D4799"/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</w:sdtContent>
      </w:sdt>
    </w:p>
    <w:p w:rsidR="007D4799" w:rsidRDefault="007D4799" w:rsidP="007D4799"/>
    <w:p w:rsidR="009A5ABD" w:rsidRPr="00996BD5" w:rsidRDefault="007D4799" w:rsidP="007D4799">
      <w:pPr>
        <w:rPr>
          <w:rFonts w:ascii="Blacksword" w:hAnsi="Blacksword"/>
          <w:sz w:val="48"/>
          <w:szCs w:val="48"/>
        </w:rPr>
      </w:pPr>
      <w:r w:rsidRPr="00996BD5">
        <w:rPr>
          <w:rFonts w:ascii="Blacksword" w:hAnsi="Blacksword"/>
          <w:sz w:val="48"/>
          <w:szCs w:val="48"/>
        </w:rPr>
        <w:t>Entire</w:t>
      </w:r>
    </w:p>
    <w:p w:rsidR="007D4799" w:rsidRPr="007D4799" w:rsidRDefault="007D4799" w:rsidP="007D479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Pumpkin &amp; Kumara Soup.</w:t>
      </w:r>
    </w:p>
    <w:p w:rsidR="00996BD5" w:rsidRPr="00996BD5" w:rsidRDefault="00996BD5" w:rsidP="007D4799">
      <w:pPr>
        <w:rPr>
          <w:rFonts w:ascii="Arial" w:hAnsi="Arial" w:cs="Arial"/>
          <w:sz w:val="24"/>
          <w:szCs w:val="24"/>
        </w:rPr>
      </w:pPr>
      <w:r w:rsidRPr="00996BD5">
        <w:rPr>
          <w:rFonts w:ascii="Arial" w:hAnsi="Arial" w:cs="Arial"/>
          <w:sz w:val="24"/>
          <w:szCs w:val="24"/>
        </w:rPr>
        <w:t xml:space="preserve">A silky textured soup, yoghurt </w:t>
      </w:r>
    </w:p>
    <w:p w:rsidR="007D4799" w:rsidRDefault="00996BD5" w:rsidP="007D4799">
      <w:pPr>
        <w:rPr>
          <w:rFonts w:ascii="Arial" w:hAnsi="Arial" w:cs="Arial"/>
          <w:sz w:val="24"/>
          <w:szCs w:val="24"/>
        </w:rPr>
      </w:pPr>
      <w:r>
        <w:rPr>
          <w:noProof/>
          <w:lang w:val="en-NZ" w:eastAsia="zh-CN"/>
        </w:rPr>
        <w:drawing>
          <wp:anchor distT="0" distB="0" distL="114300" distR="114300" simplePos="0" relativeHeight="251685376" behindDoc="1" locked="0" layoutInCell="1" allowOverlap="1" wp14:anchorId="07D061EF" wp14:editId="6049B742">
            <wp:simplePos x="0" y="0"/>
            <wp:positionH relativeFrom="column">
              <wp:posOffset>-294323</wp:posOffset>
            </wp:positionH>
            <wp:positionV relativeFrom="paragraph">
              <wp:posOffset>404177</wp:posOffset>
            </wp:positionV>
            <wp:extent cx="6990080" cy="1298575"/>
            <wp:effectExtent l="7302" t="0" r="8573" b="8572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90080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&amp; </w:t>
      </w:r>
      <w:r w:rsidRPr="00996BD5">
        <w:rPr>
          <w:rFonts w:ascii="Arial" w:hAnsi="Arial" w:cs="Arial"/>
          <w:sz w:val="24"/>
          <w:szCs w:val="24"/>
        </w:rPr>
        <w:t xml:space="preserve">sprinkled with crunchy crouton. </w:t>
      </w:r>
    </w:p>
    <w:p w:rsidR="007D4799" w:rsidRPr="00996BD5" w:rsidRDefault="007D4799" w:rsidP="007D4799">
      <w:pPr>
        <w:rPr>
          <w:rFonts w:ascii="Blacksword" w:hAnsi="Blacksword"/>
          <w:sz w:val="48"/>
          <w:szCs w:val="48"/>
        </w:rPr>
      </w:pPr>
      <w:r w:rsidRPr="00996BD5">
        <w:rPr>
          <w:rFonts w:ascii="Blacksword" w:hAnsi="Blacksword"/>
          <w:sz w:val="48"/>
          <w:szCs w:val="48"/>
        </w:rPr>
        <w:t>Main</w:t>
      </w:r>
    </w:p>
    <w:p w:rsidR="007D4799" w:rsidRDefault="007D4799" w:rsidP="007D479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Grilled Teriyaki chicken.</w:t>
      </w:r>
    </w:p>
    <w:p w:rsidR="001F6BC9" w:rsidRDefault="00CE2585" w:rsidP="001F6BC9">
      <w:pPr>
        <w:rPr>
          <w:rFonts w:ascii="Arial" w:hAnsi="Arial" w:cs="Arial"/>
          <w:sz w:val="24"/>
          <w:szCs w:val="24"/>
        </w:rPr>
      </w:pPr>
      <w:r>
        <w:rPr>
          <w:rStyle w:val="apple-converted-space"/>
          <w:rFonts w:ascii="Source Sans Pro" w:hAnsi="Source Sans Pro"/>
          <w:color w:val="2D2D2D"/>
          <w:sz w:val="21"/>
          <w:szCs w:val="21"/>
          <w:shd w:val="clear" w:color="auto" w:fill="FAFAFA"/>
        </w:rPr>
        <w:t> </w:t>
      </w:r>
      <w:r w:rsidR="001F6BC9">
        <w:rPr>
          <w:rFonts w:ascii="Arial" w:hAnsi="Arial" w:cs="Arial"/>
          <w:sz w:val="24"/>
          <w:szCs w:val="24"/>
        </w:rPr>
        <w:t>Chicken breasts marinated in teriyaki sauce, lemon</w:t>
      </w:r>
    </w:p>
    <w:p w:rsidR="001F6BC9" w:rsidRPr="00996BD5" w:rsidRDefault="001F6BC9" w:rsidP="001F6B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Garlic and sesame oil, then grilled to a tasty finish.</w:t>
      </w:r>
    </w:p>
    <w:p w:rsidR="00996BD5" w:rsidRPr="00996BD5" w:rsidRDefault="00996BD5" w:rsidP="00CE2585">
      <w:pPr>
        <w:jc w:val="both"/>
        <w:rPr>
          <w:rFonts w:ascii="Arial" w:hAnsi="Arial" w:cs="Arial"/>
          <w:sz w:val="24"/>
          <w:szCs w:val="24"/>
        </w:rPr>
      </w:pPr>
    </w:p>
    <w:p w:rsidR="007D4799" w:rsidRPr="00996BD5" w:rsidRDefault="007D4799" w:rsidP="001F6BC9">
      <w:pPr>
        <w:rPr>
          <w:rFonts w:ascii="Blacksword" w:hAnsi="Blacksword"/>
          <w:sz w:val="48"/>
          <w:szCs w:val="48"/>
        </w:rPr>
      </w:pPr>
      <w:r w:rsidRPr="00996BD5">
        <w:rPr>
          <w:rFonts w:ascii="Blacksword" w:hAnsi="Blacksword"/>
          <w:sz w:val="48"/>
          <w:szCs w:val="48"/>
        </w:rPr>
        <w:t>Dessert</w:t>
      </w:r>
    </w:p>
    <w:p w:rsidR="007D4799" w:rsidRDefault="007D4799" w:rsidP="007D479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Chocolate cream pie.</w:t>
      </w:r>
    </w:p>
    <w:p w:rsidR="001F6BC9" w:rsidRPr="001F6BC9" w:rsidRDefault="001F6BC9" w:rsidP="007D4799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1F6BC9" w:rsidRPr="001F6BC9">
      <w:headerReference w:type="default" r:id="rId14"/>
      <w:footerReference w:type="default" r:id="rId15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799" w:rsidRDefault="007D4799">
      <w:pPr>
        <w:spacing w:after="0" w:line="240" w:lineRule="auto"/>
      </w:pPr>
      <w:r>
        <w:separator/>
      </w:r>
    </w:p>
  </w:endnote>
  <w:endnote w:type="continuationSeparator" w:id="0">
    <w:p w:rsidR="007D4799" w:rsidRDefault="007D4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sword">
    <w:panose1 w:val="00000000000000000000"/>
    <w:charset w:val="00"/>
    <w:family w:val="modern"/>
    <w:notTrueType/>
    <w:pitch w:val="variable"/>
    <w:sig w:usb0="80000027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5ABD" w:rsidRDefault="001F6BC9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>
      <w:rPr>
        <w:noProof/>
        <w:sz w:val="20"/>
        <w14:numForm w14:val="oldStyle"/>
      </w:rPr>
      <w:t>2</w:t>
    </w:r>
    <w:r>
      <w:rPr>
        <w:noProof/>
        <w:sz w:val="20"/>
        <w14:numForm w14:val="oldStyle"/>
      </w:rPr>
      <w:fldChar w:fldCharType="end"/>
    </w:r>
  </w:p>
  <w:p w:rsidR="009A5ABD" w:rsidRDefault="001F6BC9">
    <w:pPr>
      <w:pStyle w:val="Footer"/>
    </w:pPr>
    <w:r>
      <w:rPr>
        <w:noProof/>
        <w:sz w:val="20"/>
        <w:lang w:val="en-NZ"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72A6ABE5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799" w:rsidRDefault="007D4799">
      <w:pPr>
        <w:spacing w:after="0" w:line="240" w:lineRule="auto"/>
      </w:pPr>
      <w:r>
        <w:separator/>
      </w:r>
    </w:p>
  </w:footnote>
  <w:footnote w:type="continuationSeparator" w:id="0">
    <w:p w:rsidR="007D4799" w:rsidRDefault="007D4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5ABD" w:rsidRDefault="001F6BC9">
    <w:pPr>
      <w:pStyle w:val="Header"/>
    </w:pPr>
    <w:r>
      <w:rPr>
        <w:noProof/>
        <w:lang w:val="en-NZ" w:eastAsia="zh-CN"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15524260"/>
                            <w:placeholder>
                              <w:docPart w:val="B43E69365D344D03BB483A621DE794E3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9A5ABD" w:rsidRDefault="00996BD5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  <w:lang w:val="en-NZ"/>
                                </w:rPr>
                                <w:t>Spring Menu!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15524260"/>
                      <w:placeholder>
                        <w:docPart w:val="B43E69365D344D03BB483A621DE794E3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9A5ABD" w:rsidRDefault="00996BD5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  <w:lang w:val="en-NZ"/>
                          </w:rPr>
                          <w:t>Spring Menu!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  <w:lang w:val="en-NZ" w:eastAsia="zh-CN"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733E0D31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799"/>
    <w:rsid w:val="001F6BC9"/>
    <w:rsid w:val="007D4799"/>
    <w:rsid w:val="00996BD5"/>
    <w:rsid w:val="009A5ABD"/>
    <w:rsid w:val="00CE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B3F7EF-BBBA-46DE-9583-1AA9D326B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color w:val="343437" w:themeColor="text2" w:themeShade="BF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CE2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ldja3\AppData\Roaming\Microsoft\Templates\Resume%20(Black%20Ti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9901E2235BA4548A51B14057A667E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0E5C8-E28E-4358-B877-87125EACAFF4}"/>
      </w:docPartPr>
      <w:docPartBody>
        <w:p w:rsidR="00000000" w:rsidRDefault="007F3948">
          <w:pPr>
            <w:pStyle w:val="F9901E2235BA4548A51B14057A667E10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C82B846EE19648B8A278D51C2A7CC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D267A0-3B4A-4039-8781-7D25865223D4}"/>
      </w:docPartPr>
      <w:docPartBody>
        <w:p w:rsidR="00000000" w:rsidRDefault="007F3948">
          <w:pPr>
            <w:pStyle w:val="C82B846EE19648B8A278D51C2A7CC48E"/>
          </w:pPr>
          <w:r>
            <w:t>[Type Your Name]</w:t>
          </w:r>
        </w:p>
      </w:docPartBody>
    </w:docPart>
    <w:docPart>
      <w:docPartPr>
        <w:name w:val="B43E69365D344D03BB483A621DE79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D2B69A-0EF7-408E-96BD-2B26F45A0173}"/>
      </w:docPartPr>
      <w:docPartBody>
        <w:p w:rsidR="00000000" w:rsidRDefault="007F3948">
          <w:pPr>
            <w:pStyle w:val="B43E69365D344D03BB483A621DE794E3"/>
          </w:pPr>
          <w:r>
            <w:rPr>
              <w:color w:val="44546A" w:themeColor="text2"/>
            </w:rPr>
            <w:t xml:space="preserve">[Type the </w:t>
          </w:r>
          <w:r>
            <w:rPr>
              <w:color w:val="44546A" w:themeColor="text2"/>
            </w:rPr>
            <w:t>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sword">
    <w:panose1 w:val="00000000000000000000"/>
    <w:charset w:val="00"/>
    <w:family w:val="modern"/>
    <w:notTrueType/>
    <w:pitch w:val="variable"/>
    <w:sig w:usb0="80000027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948"/>
    <w:rsid w:val="007F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F9901E2235BA4548A51B14057A667E10">
    <w:name w:val="F9901E2235BA4548A51B14057A667E10"/>
  </w:style>
  <w:style w:type="paragraph" w:customStyle="1" w:styleId="6C5CD5683F164768A3A468B7547DEF6B">
    <w:name w:val="6C5CD5683F164768A3A468B7547DEF6B"/>
  </w:style>
  <w:style w:type="paragraph" w:customStyle="1" w:styleId="18BB92B195C646EC884E7D309D2D84E8">
    <w:name w:val="18BB92B195C646EC884E7D309D2D84E8"/>
  </w:style>
  <w:style w:type="paragraph" w:customStyle="1" w:styleId="6103C41D186C459DB7081DD48C5BFCA1">
    <w:name w:val="6103C41D186C459DB7081DD48C5BFCA1"/>
  </w:style>
  <w:style w:type="paragraph" w:customStyle="1" w:styleId="D331F1FDFA864C49A6F5ABCFCE2BD183">
    <w:name w:val="D331F1FDFA864C49A6F5ABCFCE2BD183"/>
  </w:style>
  <w:style w:type="paragraph" w:customStyle="1" w:styleId="09661C220AA7413FB0AD48CB7C8D8FD6">
    <w:name w:val="09661C220AA7413FB0AD48CB7C8D8FD6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0C9D9BF3B2744037BF1DFFA076C3F960">
    <w:name w:val="0C9D9BF3B2744037BF1DFFA076C3F960"/>
  </w:style>
  <w:style w:type="paragraph" w:customStyle="1" w:styleId="8ABF8E414B7046F0BB895E907916AA6F">
    <w:name w:val="8ABF8E414B7046F0BB895E907916AA6F"/>
  </w:style>
  <w:style w:type="paragraph" w:customStyle="1" w:styleId="B143DFE92B314155B35BEC003165907F">
    <w:name w:val="B143DFE92B314155B35BEC003165907F"/>
  </w:style>
  <w:style w:type="paragraph" w:customStyle="1" w:styleId="6A5DF818412748C4AED02E227CF7A629">
    <w:name w:val="6A5DF818412748C4AED02E227CF7A629"/>
  </w:style>
  <w:style w:type="paragraph" w:customStyle="1" w:styleId="98D3F333284548D7AB6D022007217737">
    <w:name w:val="98D3F333284548D7AB6D022007217737"/>
  </w:style>
  <w:style w:type="paragraph" w:customStyle="1" w:styleId="1DFEFED3B65F4A0FA805B159E2AF91FF">
    <w:name w:val="1DFEFED3B65F4A0FA805B159E2AF91FF"/>
  </w:style>
  <w:style w:type="paragraph" w:customStyle="1" w:styleId="697570A1BB4E4E0EB2489E5ADA38A6F1">
    <w:name w:val="697570A1BB4E4E0EB2489E5ADA38A6F1"/>
  </w:style>
  <w:style w:type="paragraph" w:customStyle="1" w:styleId="A9D43D0FBF3B4404A68ABB0B48E85164">
    <w:name w:val="A9D43D0FBF3B4404A68ABB0B48E85164"/>
  </w:style>
  <w:style w:type="paragraph" w:customStyle="1" w:styleId="4BE939BC1460479FA422FE40DB935FB0">
    <w:name w:val="4BE939BC1460479FA422FE40DB935FB0"/>
  </w:style>
  <w:style w:type="paragraph" w:customStyle="1" w:styleId="85F29E610766455CBC0DF26FFE9ACC10">
    <w:name w:val="85F29E610766455CBC0DF26FFE9ACC10"/>
  </w:style>
  <w:style w:type="paragraph" w:customStyle="1" w:styleId="789843C6329C46CCA31FE51D41FD0A50">
    <w:name w:val="789843C6329C46CCA31FE51D41FD0A50"/>
  </w:style>
  <w:style w:type="paragraph" w:customStyle="1" w:styleId="C82B846EE19648B8A278D51C2A7CC48E">
    <w:name w:val="C82B846EE19648B8A278D51C2A7CC48E"/>
  </w:style>
  <w:style w:type="paragraph" w:customStyle="1" w:styleId="B43E69365D344D03BB483A621DE794E3">
    <w:name w:val="B43E69365D344D03BB483A621DE794E3"/>
  </w:style>
  <w:style w:type="paragraph" w:customStyle="1" w:styleId="FD0E195B28FF4E909CE88B6D9F5303AB">
    <w:name w:val="FD0E195B28FF4E909CE88B6D9F5303AB"/>
    <w:rsid w:val="007F39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4A7FBF-F52A-4BF1-9BB2-85454C90D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(Black Tie design).dotx</Template>
  <TotalTime>38</TotalTime>
  <Pages>1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Spring Menu!</dc:creator>
  <cp:keywords/>
  <cp:lastModifiedBy>Jayden Caldwell (1000033361)</cp:lastModifiedBy>
  <cp:revision>1</cp:revision>
  <dcterms:created xsi:type="dcterms:W3CDTF">2016-11-07T21:53:00Z</dcterms:created>
  <dcterms:modified xsi:type="dcterms:W3CDTF">2016-11-07T22:31:00Z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